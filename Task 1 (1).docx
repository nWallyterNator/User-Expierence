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354E89" w14:textId="77777777" w:rsidR="00C6554A" w:rsidRPr="008B5277" w:rsidRDefault="002554CD" w:rsidP="00C6554A">
      <w:pPr>
        <w:pStyle w:val="Photo"/>
      </w:pPr>
      <w:bookmarkStart w:id="0" w:name="_Toc321147149"/>
      <w:bookmarkStart w:id="1" w:name="_Toc318188227"/>
      <w:bookmarkStart w:id="2" w:name="_Toc318188327"/>
      <w:bookmarkStart w:id="3" w:name="_Toc318189312"/>
      <w:bookmarkStart w:id="4" w:name="_Toc321147011"/>
      <w:r w:rsidRPr="008B5277">
        <w:rPr>
          <w:noProof/>
        </w:rPr>
        <w:drawing>
          <wp:inline distT="0" distB="0" distL="0" distR="0" wp14:anchorId="74617BF4" wp14:editId="34ED122B">
            <wp:extent cx="3657600" cy="5481828"/>
            <wp:effectExtent l="0" t="0" r="0" b="508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preferRelativeResize="0">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657600" cy="5481828"/>
                    </a:xfrm>
                    <a:prstGeom prst="rect">
                      <a:avLst/>
                    </a:prstGeom>
                    <a:noFill/>
                    <a:ln w="254000" cap="rnd">
                      <a:noFill/>
                    </a:ln>
                    <a:effectLst/>
                  </pic:spPr>
                </pic:pic>
              </a:graphicData>
            </a:graphic>
          </wp:inline>
        </w:drawing>
      </w:r>
    </w:p>
    <w:bookmarkEnd w:id="0"/>
    <w:bookmarkEnd w:id="1"/>
    <w:bookmarkEnd w:id="2"/>
    <w:bookmarkEnd w:id="3"/>
    <w:bookmarkEnd w:id="4"/>
    <w:p w14:paraId="7212A519" w14:textId="39E2AAEE" w:rsidR="00C6554A" w:rsidRDefault="0042297E" w:rsidP="00C6554A">
      <w:pPr>
        <w:pStyle w:val="Title"/>
      </w:pPr>
      <w:r>
        <w:t>Task 1</w:t>
      </w:r>
      <w:sdt>
        <w:sdtPr>
          <w:id w:val="236054681"/>
          <w:citation/>
        </w:sdtPr>
        <w:sdtContent>
          <w:r>
            <w:fldChar w:fldCharType="begin"/>
          </w:r>
          <w:r>
            <w:instrText xml:space="preserve"> CITATION Tod \l 1033 </w:instrText>
          </w:r>
          <w:r>
            <w:fldChar w:fldCharType="separate"/>
          </w:r>
          <w:r>
            <w:rPr>
              <w:noProof/>
            </w:rPr>
            <w:t xml:space="preserve"> (Trapani, n.d.)</w:t>
          </w:r>
          <w:r>
            <w:fldChar w:fldCharType="end"/>
          </w:r>
        </w:sdtContent>
      </w:sdt>
    </w:p>
    <w:p w14:paraId="5054AD49" w14:textId="72DF4168" w:rsidR="00C6554A" w:rsidRPr="00D5413C" w:rsidRDefault="0042297E" w:rsidP="00C6554A">
      <w:pPr>
        <w:pStyle w:val="Subtitle"/>
      </w:pPr>
      <w:r>
        <w:t>Cover Page</w:t>
      </w:r>
    </w:p>
    <w:p w14:paraId="5B88B770" w14:textId="6180B5F1" w:rsidR="00C6554A" w:rsidRDefault="0042297E" w:rsidP="00C6554A">
      <w:pPr>
        <w:pStyle w:val="ContactInfo"/>
      </w:pPr>
      <w:r>
        <w:t xml:space="preserve">Nicholas Walters </w:t>
      </w:r>
      <w:proofErr w:type="gramStart"/>
      <w:r>
        <w:t xml:space="preserve">001013686 </w:t>
      </w:r>
      <w:r w:rsidR="00C6554A">
        <w:t xml:space="preserve"> |</w:t>
      </w:r>
      <w:proofErr w:type="gramEnd"/>
      <w:r w:rsidR="00C6554A">
        <w:t xml:space="preserve"> </w:t>
      </w:r>
      <w:r>
        <w:t>WGU C856</w:t>
      </w:r>
      <w:r w:rsidR="00C6554A">
        <w:t xml:space="preserve"> |</w:t>
      </w:r>
      <w:r w:rsidR="00C6554A" w:rsidRPr="00D5413C">
        <w:t xml:space="preserve"> </w:t>
      </w:r>
      <w:r>
        <w:t>07/30/2023</w:t>
      </w:r>
      <w:r w:rsidR="00C6554A">
        <w:br w:type="page"/>
      </w:r>
    </w:p>
    <w:p w14:paraId="26F22F70" w14:textId="58503CBD" w:rsidR="00C6554A" w:rsidRDefault="0035643F" w:rsidP="0035643F">
      <w:pPr>
        <w:pStyle w:val="Heading1"/>
        <w:numPr>
          <w:ilvl w:val="0"/>
          <w:numId w:val="16"/>
        </w:numPr>
      </w:pPr>
      <w:r>
        <w:lastRenderedPageBreak/>
        <w:t>Timeline</w:t>
      </w:r>
    </w:p>
    <w:p w14:paraId="296AE5C7" w14:textId="653A249B" w:rsidR="00C6554A" w:rsidRPr="00514122" w:rsidRDefault="0035643F" w:rsidP="0035643F">
      <w:pPr>
        <w:pStyle w:val="ListBullet"/>
        <w:numPr>
          <w:ilvl w:val="0"/>
          <w:numId w:val="0"/>
        </w:numPr>
        <w:ind w:left="720"/>
      </w:pPr>
      <w:r w:rsidRPr="0035643F">
        <w:rPr>
          <w:noProof/>
        </w:rPr>
        <w:drawing>
          <wp:inline distT="0" distB="0" distL="0" distR="0" wp14:anchorId="029B2B73" wp14:editId="7CFEDC40">
            <wp:extent cx="5486400" cy="3194685"/>
            <wp:effectExtent l="0" t="0" r="0" b="5715"/>
            <wp:docPr id="1"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project&#10;&#10;Description automatically generated"/>
                    <pic:cNvPicPr/>
                  </pic:nvPicPr>
                  <pic:blipFill>
                    <a:blip r:embed="rId9"/>
                    <a:stretch>
                      <a:fillRect/>
                    </a:stretch>
                  </pic:blipFill>
                  <pic:spPr>
                    <a:xfrm>
                      <a:off x="0" y="0"/>
                      <a:ext cx="5486400" cy="3194685"/>
                    </a:xfrm>
                    <a:prstGeom prst="rect">
                      <a:avLst/>
                    </a:prstGeom>
                  </pic:spPr>
                </pic:pic>
              </a:graphicData>
            </a:graphic>
          </wp:inline>
        </w:drawing>
      </w:r>
    </w:p>
    <w:p w14:paraId="177B686B" w14:textId="37D0466C" w:rsidR="002C74C0" w:rsidRDefault="00000000"/>
    <w:p w14:paraId="48DD889C" w14:textId="77777777" w:rsidR="0035643F" w:rsidRDefault="0035643F"/>
    <w:p w14:paraId="3F8C3C22" w14:textId="2ED892DA" w:rsidR="0035643F" w:rsidRDefault="0035643F" w:rsidP="0035643F">
      <w:pPr>
        <w:pStyle w:val="Heading1"/>
        <w:numPr>
          <w:ilvl w:val="0"/>
          <w:numId w:val="16"/>
        </w:numPr>
      </w:pPr>
      <w:r>
        <w:lastRenderedPageBreak/>
        <w:t>Persona</w:t>
      </w:r>
    </w:p>
    <w:p w14:paraId="51EE6EB2" w14:textId="54EF002B" w:rsidR="0035643F" w:rsidRDefault="00000000" w:rsidP="0035643F">
      <w:sdt>
        <w:sdtPr>
          <w:id w:val="1228332736"/>
          <w:citation/>
        </w:sdtPr>
        <w:sdtContent>
          <w:r w:rsidR="0035643F">
            <w:fldChar w:fldCharType="begin"/>
          </w:r>
          <w:r w:rsidR="0035643F">
            <w:instrText xml:space="preserve"> CITATION Joe17 \l 1033 </w:instrText>
          </w:r>
          <w:r w:rsidR="0035643F">
            <w:fldChar w:fldCharType="separate"/>
          </w:r>
          <w:r w:rsidR="0035643F">
            <w:rPr>
              <w:noProof/>
            </w:rPr>
            <w:t>(Gonzales, 2017)</w:t>
          </w:r>
          <w:r w:rsidR="0035643F">
            <w:fldChar w:fldCharType="end"/>
          </w:r>
        </w:sdtContent>
      </w:sdt>
      <w:r w:rsidR="0035643F" w:rsidRPr="0035643F">
        <w:rPr>
          <w:noProof/>
        </w:rPr>
        <w:drawing>
          <wp:inline distT="0" distB="0" distL="0" distR="0" wp14:anchorId="79F1A237" wp14:editId="45E90A05">
            <wp:extent cx="5048287" cy="3743352"/>
            <wp:effectExtent l="0" t="0" r="0" b="9525"/>
            <wp:docPr id="3" name="Picture 3" descr="A person's profile with text and a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erson's profile with text and a photo&#10;&#10;Description automatically generated"/>
                    <pic:cNvPicPr/>
                  </pic:nvPicPr>
                  <pic:blipFill>
                    <a:blip r:embed="rId10"/>
                    <a:stretch>
                      <a:fillRect/>
                    </a:stretch>
                  </pic:blipFill>
                  <pic:spPr>
                    <a:xfrm>
                      <a:off x="0" y="0"/>
                      <a:ext cx="5048287" cy="3743352"/>
                    </a:xfrm>
                    <a:prstGeom prst="rect">
                      <a:avLst/>
                    </a:prstGeom>
                  </pic:spPr>
                </pic:pic>
              </a:graphicData>
            </a:graphic>
          </wp:inline>
        </w:drawing>
      </w:r>
    </w:p>
    <w:p w14:paraId="4695F255" w14:textId="6559609B" w:rsidR="0035643F" w:rsidRPr="0035643F" w:rsidRDefault="0035643F" w:rsidP="0035643F"/>
    <w:p w14:paraId="2E9C801B" w14:textId="19CA6F71" w:rsidR="0035643F" w:rsidRDefault="0035643F" w:rsidP="0035643F">
      <w:pPr>
        <w:pStyle w:val="Heading1"/>
        <w:numPr>
          <w:ilvl w:val="0"/>
          <w:numId w:val="16"/>
        </w:numPr>
      </w:pPr>
      <w:r>
        <w:lastRenderedPageBreak/>
        <w:t>Flow Diagram</w:t>
      </w:r>
    </w:p>
    <w:p w14:paraId="62FCC95F" w14:textId="1C1CD7B3" w:rsidR="0035643F" w:rsidRDefault="0035643F" w:rsidP="0035643F">
      <w:r w:rsidRPr="005E6601">
        <w:rPr>
          <w:noProof/>
        </w:rPr>
        <w:drawing>
          <wp:inline distT="0" distB="0" distL="0" distR="0" wp14:anchorId="198B9DD6" wp14:editId="1C02E2CB">
            <wp:extent cx="5486400" cy="4026291"/>
            <wp:effectExtent l="0" t="0" r="0" b="0"/>
            <wp:docPr id="4" name="Picture 4"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flowchart&#10;&#10;Description automatically generated"/>
                    <pic:cNvPicPr/>
                  </pic:nvPicPr>
                  <pic:blipFill>
                    <a:blip r:embed="rId11"/>
                    <a:stretch>
                      <a:fillRect/>
                    </a:stretch>
                  </pic:blipFill>
                  <pic:spPr>
                    <a:xfrm>
                      <a:off x="0" y="0"/>
                      <a:ext cx="5486400" cy="4026291"/>
                    </a:xfrm>
                    <a:prstGeom prst="rect">
                      <a:avLst/>
                    </a:prstGeom>
                  </pic:spPr>
                </pic:pic>
              </a:graphicData>
            </a:graphic>
          </wp:inline>
        </w:drawing>
      </w:r>
    </w:p>
    <w:p w14:paraId="6194C7DA" w14:textId="77777777" w:rsidR="00E84F42" w:rsidRDefault="00E84F42" w:rsidP="0035643F"/>
    <w:p w14:paraId="2AA0747A" w14:textId="77777777" w:rsidR="00E84F42" w:rsidRDefault="00E84F42" w:rsidP="0035643F"/>
    <w:p w14:paraId="73B32164" w14:textId="77777777" w:rsidR="00E84F42" w:rsidRDefault="00E84F42" w:rsidP="00E84F42">
      <w:pPr>
        <w:pStyle w:val="Heading1"/>
        <w:ind w:left="360"/>
      </w:pPr>
    </w:p>
    <w:p w14:paraId="4F34A4EB" w14:textId="77777777" w:rsidR="00E84F42" w:rsidRDefault="00E84F42" w:rsidP="00E84F42">
      <w:pPr>
        <w:pStyle w:val="Heading1"/>
        <w:ind w:left="360"/>
      </w:pPr>
    </w:p>
    <w:p w14:paraId="07267E0B" w14:textId="77777777" w:rsidR="00E84F42" w:rsidRDefault="00E84F42" w:rsidP="00E84F42">
      <w:pPr>
        <w:pStyle w:val="Heading1"/>
        <w:ind w:left="360"/>
      </w:pPr>
    </w:p>
    <w:p w14:paraId="1B628FC7" w14:textId="77777777" w:rsidR="00E84F42" w:rsidRDefault="00E84F42" w:rsidP="00E84F42">
      <w:pPr>
        <w:pStyle w:val="Heading1"/>
        <w:ind w:left="360"/>
      </w:pPr>
    </w:p>
    <w:p w14:paraId="4001FBB6" w14:textId="77777777" w:rsidR="00E84F42" w:rsidRDefault="00E84F42" w:rsidP="00E84F42">
      <w:pPr>
        <w:pStyle w:val="Heading1"/>
        <w:ind w:left="360"/>
      </w:pPr>
    </w:p>
    <w:p w14:paraId="68E5CE10" w14:textId="77777777" w:rsidR="00E84F42" w:rsidRDefault="00E84F42" w:rsidP="00E84F42">
      <w:pPr>
        <w:pStyle w:val="Heading1"/>
        <w:ind w:left="360"/>
      </w:pPr>
    </w:p>
    <w:p w14:paraId="6EFDE641" w14:textId="77777777" w:rsidR="00E84F42" w:rsidRDefault="00E84F42" w:rsidP="00E84F42">
      <w:pPr>
        <w:pStyle w:val="Heading1"/>
        <w:ind w:left="360"/>
      </w:pPr>
    </w:p>
    <w:p w14:paraId="0217DFF5" w14:textId="77777777" w:rsidR="00E84F42" w:rsidRDefault="00E84F42" w:rsidP="00E84F42">
      <w:pPr>
        <w:pStyle w:val="Heading1"/>
        <w:ind w:left="360"/>
      </w:pPr>
    </w:p>
    <w:p w14:paraId="4B431E92" w14:textId="27689095" w:rsidR="005632BD" w:rsidRDefault="00E84F42" w:rsidP="005632BD">
      <w:pPr>
        <w:pStyle w:val="Heading1"/>
        <w:ind w:left="360"/>
      </w:pPr>
      <w:proofErr w:type="spellStart"/>
      <w:r>
        <w:t>C.Wireframe</w:t>
      </w:r>
      <w:proofErr w:type="spellEnd"/>
      <w:r>
        <w:t xml:space="preserve"> Mobile Homepage Flow</w:t>
      </w:r>
      <w:r w:rsidR="005632BD" w:rsidRPr="005632BD">
        <w:t xml:space="preserve"> </w:t>
      </w:r>
      <w:sdt>
        <w:sdtPr>
          <w:id w:val="1362083296"/>
          <w:citation/>
        </w:sdtPr>
        <w:sdtContent>
          <w:r w:rsidR="005632BD">
            <w:fldChar w:fldCharType="begin"/>
          </w:r>
          <w:r w:rsidR="005632BD">
            <w:instrText xml:space="preserve"> CITATION fig \l 1033 </w:instrText>
          </w:r>
          <w:r w:rsidR="005632BD">
            <w:fldChar w:fldCharType="separate"/>
          </w:r>
          <w:r w:rsidR="005632BD">
            <w:rPr>
              <w:noProof/>
            </w:rPr>
            <w:t xml:space="preserve"> (figma/icons, n.d.)</w:t>
          </w:r>
          <w:r w:rsidR="005632BD">
            <w:fldChar w:fldCharType="end"/>
          </w:r>
        </w:sdtContent>
      </w:sdt>
    </w:p>
    <w:p w14:paraId="0BD9FDEB" w14:textId="77777777" w:rsidR="00E84F42" w:rsidRDefault="00E84F42" w:rsidP="0035643F"/>
    <w:p w14:paraId="19813AA9" w14:textId="1F634846" w:rsidR="00E84F42" w:rsidRPr="0035643F" w:rsidRDefault="00E84F42" w:rsidP="0035643F">
      <w:r w:rsidRPr="00E84F42">
        <w:rPr>
          <w:noProof/>
        </w:rPr>
        <w:drawing>
          <wp:inline distT="0" distB="0" distL="0" distR="0" wp14:anchorId="3ED87621" wp14:editId="64C25603">
            <wp:extent cx="5486400" cy="5151755"/>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12"/>
                    <a:stretch>
                      <a:fillRect/>
                    </a:stretch>
                  </pic:blipFill>
                  <pic:spPr>
                    <a:xfrm>
                      <a:off x="0" y="0"/>
                      <a:ext cx="5486400" cy="5151755"/>
                    </a:xfrm>
                    <a:prstGeom prst="rect">
                      <a:avLst/>
                    </a:prstGeom>
                  </pic:spPr>
                </pic:pic>
              </a:graphicData>
            </a:graphic>
          </wp:inline>
        </w:drawing>
      </w:r>
    </w:p>
    <w:p w14:paraId="734D3BAC" w14:textId="4221141E" w:rsidR="00E84F42" w:rsidRDefault="00E84F42" w:rsidP="00E84F42">
      <w:pPr>
        <w:pStyle w:val="Heading1"/>
        <w:ind w:left="360"/>
      </w:pPr>
      <w:r>
        <w:lastRenderedPageBreak/>
        <w:t xml:space="preserve">C.1-Wireframe Mobile </w:t>
      </w:r>
      <w:r w:rsidR="005632BD">
        <w:t>FAQS</w:t>
      </w:r>
      <w:sdt>
        <w:sdtPr>
          <w:id w:val="-1885407892"/>
          <w:citation/>
        </w:sdtPr>
        <w:sdtContent>
          <w:r>
            <w:fldChar w:fldCharType="begin"/>
          </w:r>
          <w:r>
            <w:instrText xml:space="preserve"> CITATION fig \l 1033 </w:instrText>
          </w:r>
          <w:r>
            <w:fldChar w:fldCharType="separate"/>
          </w:r>
          <w:r>
            <w:rPr>
              <w:noProof/>
            </w:rPr>
            <w:t xml:space="preserve"> (figma/icons, n.d.)</w:t>
          </w:r>
          <w:r>
            <w:fldChar w:fldCharType="end"/>
          </w:r>
        </w:sdtContent>
      </w:sdt>
    </w:p>
    <w:p w14:paraId="3F674EED" w14:textId="3BB229E9" w:rsidR="005632BD" w:rsidRPr="005632BD" w:rsidRDefault="005632BD" w:rsidP="005632BD">
      <w:r w:rsidRPr="005632BD">
        <w:rPr>
          <w:noProof/>
        </w:rPr>
        <w:drawing>
          <wp:inline distT="0" distB="0" distL="0" distR="0" wp14:anchorId="3CFEA37D" wp14:editId="0FD2D611">
            <wp:extent cx="3571901" cy="6534198"/>
            <wp:effectExtent l="0" t="0" r="9525"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10;&#10;Description automatically generated"/>
                    <pic:cNvPicPr/>
                  </pic:nvPicPr>
                  <pic:blipFill>
                    <a:blip r:embed="rId13"/>
                    <a:stretch>
                      <a:fillRect/>
                    </a:stretch>
                  </pic:blipFill>
                  <pic:spPr>
                    <a:xfrm>
                      <a:off x="0" y="0"/>
                      <a:ext cx="3571901" cy="6534198"/>
                    </a:xfrm>
                    <a:prstGeom prst="rect">
                      <a:avLst/>
                    </a:prstGeom>
                  </pic:spPr>
                </pic:pic>
              </a:graphicData>
            </a:graphic>
          </wp:inline>
        </w:drawing>
      </w:r>
    </w:p>
    <w:p w14:paraId="708F2BB2" w14:textId="239595BC" w:rsidR="0035643F" w:rsidRDefault="0035643F"/>
    <w:p w14:paraId="7BBBA60A" w14:textId="77777777" w:rsidR="00347106" w:rsidRDefault="00347106"/>
    <w:p w14:paraId="5C5F0E00" w14:textId="0F913756" w:rsidR="005632BD" w:rsidRDefault="005632BD" w:rsidP="00347106">
      <w:pPr>
        <w:pStyle w:val="Heading1"/>
        <w:ind w:left="360"/>
      </w:pPr>
      <w:r>
        <w:lastRenderedPageBreak/>
        <w:t xml:space="preserve">C.2-Wireframe Mobile </w:t>
      </w:r>
      <w:r w:rsidR="00270A6B">
        <w:t>Contact Us</w:t>
      </w:r>
      <w:sdt>
        <w:sdtPr>
          <w:id w:val="-1973586692"/>
          <w:citation/>
        </w:sdtPr>
        <w:sdtContent>
          <w:r>
            <w:fldChar w:fldCharType="begin"/>
          </w:r>
          <w:r>
            <w:instrText xml:space="preserve"> CITATION fig \l 1033 </w:instrText>
          </w:r>
          <w:r>
            <w:fldChar w:fldCharType="separate"/>
          </w:r>
          <w:r>
            <w:rPr>
              <w:noProof/>
            </w:rPr>
            <w:t xml:space="preserve"> (figma/icons, n.d.)</w:t>
          </w:r>
          <w:r>
            <w:fldChar w:fldCharType="end"/>
          </w:r>
        </w:sdtContent>
      </w:sdt>
    </w:p>
    <w:p w14:paraId="31CFBC7C" w14:textId="795836B2" w:rsidR="008259F4" w:rsidRPr="008259F4" w:rsidRDefault="00B74CD6" w:rsidP="008259F4">
      <w:r w:rsidRPr="00B74CD6">
        <w:rPr>
          <w:noProof/>
        </w:rPr>
        <w:drawing>
          <wp:inline distT="0" distB="0" distL="0" distR="0" wp14:anchorId="4837392F" wp14:editId="099996EB">
            <wp:extent cx="3086123" cy="64484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86123" cy="6448472"/>
                    </a:xfrm>
                    <a:prstGeom prst="rect">
                      <a:avLst/>
                    </a:prstGeom>
                  </pic:spPr>
                </pic:pic>
              </a:graphicData>
            </a:graphic>
          </wp:inline>
        </w:drawing>
      </w:r>
      <w:r w:rsidR="00270A6B">
        <w:t xml:space="preserve"> </w:t>
      </w:r>
    </w:p>
    <w:p w14:paraId="247DC472" w14:textId="77777777" w:rsidR="00A5052D" w:rsidRDefault="00A5052D" w:rsidP="00347106">
      <w:pPr>
        <w:pStyle w:val="Heading1"/>
        <w:ind w:left="360"/>
      </w:pPr>
    </w:p>
    <w:p w14:paraId="2236CE0C" w14:textId="77777777" w:rsidR="00A5052D" w:rsidRDefault="00A5052D" w:rsidP="00347106">
      <w:pPr>
        <w:pStyle w:val="Heading1"/>
        <w:ind w:left="360"/>
      </w:pPr>
    </w:p>
    <w:p w14:paraId="7E956ACC" w14:textId="07E61EC3" w:rsidR="005632BD" w:rsidRDefault="00B74CD6" w:rsidP="00347106">
      <w:pPr>
        <w:pStyle w:val="Heading1"/>
        <w:ind w:left="360"/>
      </w:pPr>
      <w:r>
        <w:t xml:space="preserve">C.3-Wireframe Mobile Things </w:t>
      </w:r>
      <w:proofErr w:type="gramStart"/>
      <w:r>
        <w:t>To</w:t>
      </w:r>
      <w:proofErr w:type="gramEnd"/>
      <w:r>
        <w:t xml:space="preserve"> Do</w:t>
      </w:r>
      <w:sdt>
        <w:sdtPr>
          <w:id w:val="-1043289769"/>
          <w:citation/>
        </w:sdtPr>
        <w:sdtContent>
          <w:r>
            <w:fldChar w:fldCharType="begin"/>
          </w:r>
          <w:r>
            <w:instrText xml:space="preserve"> CITATION fig \l 1033 </w:instrText>
          </w:r>
          <w:r>
            <w:fldChar w:fldCharType="separate"/>
          </w:r>
          <w:r>
            <w:rPr>
              <w:noProof/>
            </w:rPr>
            <w:t xml:space="preserve"> (figma/icons, n.d.)</w:t>
          </w:r>
          <w:r>
            <w:fldChar w:fldCharType="end"/>
          </w:r>
        </w:sdtContent>
      </w:sdt>
    </w:p>
    <w:p w14:paraId="1DE6E7B5" w14:textId="43107713" w:rsidR="00A5052D" w:rsidRDefault="00A5052D" w:rsidP="00A5052D">
      <w:r w:rsidRPr="00A5052D">
        <w:rPr>
          <w:noProof/>
        </w:rPr>
        <w:drawing>
          <wp:inline distT="0" distB="0" distL="0" distR="0" wp14:anchorId="69B4E978" wp14:editId="5C6D8B11">
            <wp:extent cx="2609869" cy="549596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09869" cy="5495965"/>
                    </a:xfrm>
                    <a:prstGeom prst="rect">
                      <a:avLst/>
                    </a:prstGeom>
                  </pic:spPr>
                </pic:pic>
              </a:graphicData>
            </a:graphic>
          </wp:inline>
        </w:drawing>
      </w:r>
    </w:p>
    <w:p w14:paraId="56415249" w14:textId="77777777" w:rsidR="00092E54" w:rsidRDefault="00092E54" w:rsidP="00A5052D"/>
    <w:p w14:paraId="1C7454C0" w14:textId="77777777" w:rsidR="00092E54" w:rsidRPr="00A5052D" w:rsidRDefault="00092E54" w:rsidP="00A5052D"/>
    <w:p w14:paraId="5CFB5AE2" w14:textId="77777777" w:rsidR="00A5052D" w:rsidRPr="00A5052D" w:rsidRDefault="00A5052D" w:rsidP="00A5052D"/>
    <w:p w14:paraId="3E3F3C98" w14:textId="57CC75FC" w:rsidR="00092E54" w:rsidRDefault="00092E54" w:rsidP="00092E54">
      <w:pPr>
        <w:pStyle w:val="Heading1"/>
        <w:ind w:left="360"/>
      </w:pPr>
      <w:r>
        <w:lastRenderedPageBreak/>
        <w:t xml:space="preserve">C.4-Wireframe Mobile Book </w:t>
      </w:r>
      <w:r w:rsidR="00EF4C17">
        <w:t>Today</w:t>
      </w:r>
      <w:sdt>
        <w:sdtPr>
          <w:id w:val="104159981"/>
          <w:citation/>
        </w:sdtPr>
        <w:sdtContent>
          <w:r>
            <w:fldChar w:fldCharType="begin"/>
          </w:r>
          <w:r>
            <w:instrText xml:space="preserve"> CITATION fig \l 1033 </w:instrText>
          </w:r>
          <w:r>
            <w:fldChar w:fldCharType="separate"/>
          </w:r>
          <w:r>
            <w:rPr>
              <w:noProof/>
            </w:rPr>
            <w:t xml:space="preserve"> (figma/icons, n.d.)</w:t>
          </w:r>
          <w:r>
            <w:fldChar w:fldCharType="end"/>
          </w:r>
        </w:sdtContent>
      </w:sdt>
    </w:p>
    <w:p w14:paraId="2E5EB3CA" w14:textId="40C2A7CE" w:rsidR="00092E54" w:rsidRPr="00092E54" w:rsidRDefault="00092E54" w:rsidP="00092E54">
      <w:r w:rsidRPr="00092E54">
        <w:rPr>
          <w:noProof/>
        </w:rPr>
        <w:drawing>
          <wp:inline distT="0" distB="0" distL="0" distR="0" wp14:anchorId="06AC5871" wp14:editId="1CC99FED">
            <wp:extent cx="3095648" cy="6524673"/>
            <wp:effectExtent l="0" t="0" r="9525" b="9525"/>
            <wp:docPr id="6" name="Picture 6" descr="A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phone&#10;&#10;Description automatically generated"/>
                    <pic:cNvPicPr/>
                  </pic:nvPicPr>
                  <pic:blipFill>
                    <a:blip r:embed="rId16"/>
                    <a:stretch>
                      <a:fillRect/>
                    </a:stretch>
                  </pic:blipFill>
                  <pic:spPr>
                    <a:xfrm>
                      <a:off x="0" y="0"/>
                      <a:ext cx="3095648" cy="6524673"/>
                    </a:xfrm>
                    <a:prstGeom prst="rect">
                      <a:avLst/>
                    </a:prstGeom>
                  </pic:spPr>
                </pic:pic>
              </a:graphicData>
            </a:graphic>
          </wp:inline>
        </w:drawing>
      </w:r>
    </w:p>
    <w:p w14:paraId="3D069A98" w14:textId="77777777" w:rsidR="00942704" w:rsidRDefault="00942704" w:rsidP="00092E54">
      <w:pPr>
        <w:pStyle w:val="Heading1"/>
        <w:ind w:left="360"/>
      </w:pPr>
    </w:p>
    <w:p w14:paraId="2B466324" w14:textId="5F939D4E" w:rsidR="00092E54" w:rsidRDefault="00092E54" w:rsidP="00092E54">
      <w:pPr>
        <w:pStyle w:val="Heading1"/>
        <w:ind w:left="360"/>
      </w:pPr>
      <w:r>
        <w:t xml:space="preserve">C.5-Wireframe Mobile </w:t>
      </w:r>
      <w:r w:rsidR="00942704">
        <w:t>Testimonials</w:t>
      </w:r>
      <w:sdt>
        <w:sdtPr>
          <w:id w:val="186953581"/>
          <w:citation/>
        </w:sdtPr>
        <w:sdtContent>
          <w:r>
            <w:fldChar w:fldCharType="begin"/>
          </w:r>
          <w:r>
            <w:instrText xml:space="preserve"> CITATION fig \l 1033 </w:instrText>
          </w:r>
          <w:r>
            <w:fldChar w:fldCharType="separate"/>
          </w:r>
          <w:r>
            <w:rPr>
              <w:noProof/>
            </w:rPr>
            <w:t xml:space="preserve"> (figma/icons, n.d.)</w:t>
          </w:r>
          <w:r>
            <w:fldChar w:fldCharType="end"/>
          </w:r>
        </w:sdtContent>
      </w:sdt>
    </w:p>
    <w:p w14:paraId="6F744761" w14:textId="6B8E0114" w:rsidR="00942704" w:rsidRPr="00942704" w:rsidRDefault="00942704" w:rsidP="00942704">
      <w:r w:rsidRPr="00942704">
        <w:rPr>
          <w:noProof/>
        </w:rPr>
        <w:drawing>
          <wp:inline distT="0" distB="0" distL="0" distR="0" wp14:anchorId="41CC3F9F" wp14:editId="53B18B34">
            <wp:extent cx="3105173" cy="6457997"/>
            <wp:effectExtent l="0" t="0" r="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7"/>
                    <a:stretch>
                      <a:fillRect/>
                    </a:stretch>
                  </pic:blipFill>
                  <pic:spPr>
                    <a:xfrm>
                      <a:off x="0" y="0"/>
                      <a:ext cx="3105173" cy="6457997"/>
                    </a:xfrm>
                    <a:prstGeom prst="rect">
                      <a:avLst/>
                    </a:prstGeom>
                  </pic:spPr>
                </pic:pic>
              </a:graphicData>
            </a:graphic>
          </wp:inline>
        </w:drawing>
      </w:r>
    </w:p>
    <w:p w14:paraId="5E618E0E" w14:textId="77777777" w:rsidR="00942704" w:rsidRPr="00942704" w:rsidRDefault="00942704" w:rsidP="00942704"/>
    <w:p w14:paraId="44D91A50" w14:textId="3F77BDAD" w:rsidR="00942704" w:rsidRDefault="00942704" w:rsidP="00942704">
      <w:pPr>
        <w:pStyle w:val="Heading1"/>
        <w:ind w:left="360"/>
      </w:pPr>
      <w:r>
        <w:lastRenderedPageBreak/>
        <w:t xml:space="preserve">C.5-How </w:t>
      </w:r>
      <w:r w:rsidR="00C052E8">
        <w:t>to</w:t>
      </w:r>
      <w:r>
        <w:t xml:space="preserve"> Get Here </w:t>
      </w:r>
      <w:sdt>
        <w:sdtPr>
          <w:id w:val="1445572856"/>
          <w:citation/>
        </w:sdtPr>
        <w:sdtContent>
          <w:r>
            <w:fldChar w:fldCharType="begin"/>
          </w:r>
          <w:r>
            <w:instrText xml:space="preserve"> CITATION fig \l 1033 </w:instrText>
          </w:r>
          <w:r>
            <w:fldChar w:fldCharType="separate"/>
          </w:r>
          <w:r>
            <w:rPr>
              <w:noProof/>
            </w:rPr>
            <w:t xml:space="preserve"> (figma/icons, n.d.)</w:t>
          </w:r>
          <w:r>
            <w:fldChar w:fldCharType="end"/>
          </w:r>
        </w:sdtContent>
      </w:sdt>
    </w:p>
    <w:p w14:paraId="4F933400" w14:textId="48107E40" w:rsidR="00942704" w:rsidRPr="00942704" w:rsidRDefault="00942704" w:rsidP="00942704">
      <w:r w:rsidRPr="00942704">
        <w:rPr>
          <w:noProof/>
        </w:rPr>
        <w:drawing>
          <wp:inline distT="0" distB="0" distL="0" distR="0" wp14:anchorId="3BC8263B" wp14:editId="086F7C21">
            <wp:extent cx="3162323" cy="6762799"/>
            <wp:effectExtent l="0" t="0" r="0" b="0"/>
            <wp:docPr id="10" name="Picture 10" descr="A screenshot of a graph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graph paper&#10;&#10;Description automatically generated"/>
                    <pic:cNvPicPr/>
                  </pic:nvPicPr>
                  <pic:blipFill>
                    <a:blip r:embed="rId18"/>
                    <a:stretch>
                      <a:fillRect/>
                    </a:stretch>
                  </pic:blipFill>
                  <pic:spPr>
                    <a:xfrm>
                      <a:off x="0" y="0"/>
                      <a:ext cx="3162323" cy="6762799"/>
                    </a:xfrm>
                    <a:prstGeom prst="rect">
                      <a:avLst/>
                    </a:prstGeom>
                  </pic:spPr>
                </pic:pic>
              </a:graphicData>
            </a:graphic>
          </wp:inline>
        </w:drawing>
      </w:r>
    </w:p>
    <w:p w14:paraId="6A8EC4D2" w14:textId="77777777" w:rsidR="00092E54" w:rsidRDefault="00092E54" w:rsidP="00347106">
      <w:pPr>
        <w:pStyle w:val="Heading1"/>
        <w:ind w:left="360"/>
      </w:pPr>
    </w:p>
    <w:p w14:paraId="5D2E9A1F" w14:textId="77777777" w:rsidR="00092E54" w:rsidRDefault="00092E54" w:rsidP="00347106">
      <w:pPr>
        <w:pStyle w:val="Heading1"/>
        <w:ind w:left="360"/>
      </w:pPr>
    </w:p>
    <w:p w14:paraId="3D97C696" w14:textId="2585920A" w:rsidR="00347106" w:rsidRDefault="00347106" w:rsidP="00347106">
      <w:pPr>
        <w:pStyle w:val="Heading1"/>
        <w:ind w:left="360"/>
      </w:pPr>
      <w:r>
        <w:t>D.</w:t>
      </w:r>
      <w:r w:rsidR="00D97ADE">
        <w:t xml:space="preserve">1 </w:t>
      </w:r>
      <w:r>
        <w:t xml:space="preserve">Guerilla </w:t>
      </w:r>
      <w:r w:rsidR="00C23584">
        <w:t>Testing (</w:t>
      </w:r>
      <w:r w:rsidR="00C052E8">
        <w:t>Prototype</w:t>
      </w:r>
      <w:r w:rsidR="00942704">
        <w:t xml:space="preserve"> Prior To Feedback Link</w:t>
      </w:r>
      <w:r w:rsidR="000E1802">
        <w:t>=</w:t>
      </w:r>
      <w:r w:rsidR="00F02B8B">
        <w:t xml:space="preserve"> </w:t>
      </w:r>
      <w:hyperlink r:id="rId19" w:history="1">
        <w:r w:rsidR="00F02B8B" w:rsidRPr="00A874CE">
          <w:rPr>
            <w:rStyle w:val="Hyperlink"/>
          </w:rPr>
          <w:t>http</w:t>
        </w:r>
        <w:r w:rsidR="00F02B8B" w:rsidRPr="00A874CE">
          <w:rPr>
            <w:rStyle w:val="Hyperlink"/>
          </w:rPr>
          <w:t>s</w:t>
        </w:r>
        <w:r w:rsidR="00F02B8B" w:rsidRPr="00A874CE">
          <w:rPr>
            <w:rStyle w:val="Hyperlink"/>
          </w:rPr>
          <w:t>://www.figma.com/proto/IuPCxpBxeZIJYh2fWE0WPi/Taniti-</w:t>
        </w:r>
        <w:r w:rsidR="00F02B8B" w:rsidRPr="00A874CE">
          <w:rPr>
            <w:rStyle w:val="Hyperlink"/>
          </w:rPr>
          <w:t>W</w:t>
        </w:r>
        <w:r w:rsidR="00F02B8B" w:rsidRPr="00A874CE">
          <w:rPr>
            <w:rStyle w:val="Hyperlink"/>
          </w:rPr>
          <w:t>ebsite-Project?page-id=153%3A244&amp;type=design&amp;node-id=153-292&amp;viewport=2597%2C2227%2C0.71&amp;t=kb4b4M9GTe4MLVJm-1&amp;scaling=min-zoom&amp;starting-point-node-id=153%3A292&amp;mode=design</w:t>
        </w:r>
      </w:hyperlink>
      <w:r w:rsidR="00942704">
        <w:t>)</w:t>
      </w:r>
      <w:r w:rsidR="000D1122">
        <w:t xml:space="preserve"> Users</w:t>
      </w:r>
    </w:p>
    <w:p w14:paraId="0FF96641" w14:textId="5929BFD7" w:rsidR="00B21D71" w:rsidRDefault="00B21D71" w:rsidP="00B21D71">
      <w:r>
        <w:t>User 1</w:t>
      </w:r>
    </w:p>
    <w:p w14:paraId="7F33C158" w14:textId="1D0E6395" w:rsidR="00B21D71" w:rsidRDefault="00B21D71" w:rsidP="00B21D71">
      <w:r w:rsidRPr="00B21D71">
        <w:rPr>
          <w:noProof/>
        </w:rPr>
        <w:drawing>
          <wp:inline distT="0" distB="0" distL="0" distR="0" wp14:anchorId="1E421404" wp14:editId="33686994">
            <wp:extent cx="5486400" cy="3425825"/>
            <wp:effectExtent l="0" t="0" r="0" b="3175"/>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20"/>
                    <a:stretch>
                      <a:fillRect/>
                    </a:stretch>
                  </pic:blipFill>
                  <pic:spPr>
                    <a:xfrm>
                      <a:off x="0" y="0"/>
                      <a:ext cx="5486400" cy="3425825"/>
                    </a:xfrm>
                    <a:prstGeom prst="rect">
                      <a:avLst/>
                    </a:prstGeom>
                  </pic:spPr>
                </pic:pic>
              </a:graphicData>
            </a:graphic>
          </wp:inline>
        </w:drawing>
      </w:r>
      <w:sdt>
        <w:sdtPr>
          <w:id w:val="810222394"/>
          <w:citation/>
        </w:sdtPr>
        <w:sdtContent>
          <w:r>
            <w:fldChar w:fldCharType="begin"/>
          </w:r>
          <w:r>
            <w:instrText xml:space="preserve"> CITATION Vic \l 1033 </w:instrText>
          </w:r>
          <w:r w:rsidR="00D97ADE">
            <w:instrText xml:space="preserve"> \m Vic</w:instrText>
          </w:r>
          <w:r>
            <w:fldChar w:fldCharType="separate"/>
          </w:r>
          <w:r w:rsidR="00D97ADE">
            <w:rPr>
              <w:noProof/>
            </w:rPr>
            <w:t xml:space="preserve"> (Hladynets, n.d.; Hladynets, n.d.)</w:t>
          </w:r>
          <w:r>
            <w:fldChar w:fldCharType="end"/>
          </w:r>
        </w:sdtContent>
      </w:sdt>
    </w:p>
    <w:p w14:paraId="6AAC8C80" w14:textId="77777777" w:rsidR="007D6879" w:rsidRDefault="007D6879" w:rsidP="00B21D71"/>
    <w:p w14:paraId="53C4E11B" w14:textId="77777777" w:rsidR="007D6879" w:rsidRDefault="007D6879" w:rsidP="00B21D71"/>
    <w:p w14:paraId="74A7618E" w14:textId="77777777" w:rsidR="007D6879" w:rsidRDefault="007D6879" w:rsidP="00B21D71"/>
    <w:p w14:paraId="14C6DB6D" w14:textId="77777777" w:rsidR="007D6879" w:rsidRDefault="007D6879" w:rsidP="00B21D71"/>
    <w:p w14:paraId="4CD093E3" w14:textId="77777777" w:rsidR="007D6879" w:rsidRDefault="007D6879" w:rsidP="00B21D71"/>
    <w:p w14:paraId="6A91252B" w14:textId="77777777" w:rsidR="007D6879" w:rsidRDefault="007D6879" w:rsidP="00B21D71"/>
    <w:p w14:paraId="4063EBB1" w14:textId="77777777" w:rsidR="007D6879" w:rsidRDefault="007D6879" w:rsidP="00B21D71"/>
    <w:p w14:paraId="76DDAD68" w14:textId="77777777" w:rsidR="007D6879" w:rsidRDefault="007D6879" w:rsidP="00B21D71"/>
    <w:p w14:paraId="3E8A788F" w14:textId="77777777" w:rsidR="007D6879" w:rsidRDefault="007D6879" w:rsidP="00B21D71"/>
    <w:p w14:paraId="0647226C" w14:textId="77777777" w:rsidR="007D6879" w:rsidRDefault="007D6879" w:rsidP="00B21D71"/>
    <w:p w14:paraId="0B996F86" w14:textId="77777777" w:rsidR="007D6879" w:rsidRDefault="007D6879" w:rsidP="00B21D71"/>
    <w:p w14:paraId="1C053F4B" w14:textId="70998326" w:rsidR="007D6879" w:rsidRDefault="007D6879" w:rsidP="00B21D71">
      <w:r>
        <w:t>User 2</w:t>
      </w:r>
    </w:p>
    <w:p w14:paraId="55585A99" w14:textId="19B0E158" w:rsidR="007D6879" w:rsidRDefault="007D6879" w:rsidP="00B21D71">
      <w:r w:rsidRPr="007D6879">
        <w:rPr>
          <w:noProof/>
        </w:rPr>
        <w:drawing>
          <wp:inline distT="0" distB="0" distL="0" distR="0" wp14:anchorId="31C19D13" wp14:editId="73F04E29">
            <wp:extent cx="5486400" cy="2938145"/>
            <wp:effectExtent l="0" t="0" r="0" b="0"/>
            <wp:docPr id="12" name="Picture 1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 screen&#10;&#10;Description automatically generated"/>
                    <pic:cNvPicPr/>
                  </pic:nvPicPr>
                  <pic:blipFill>
                    <a:blip r:embed="rId21"/>
                    <a:stretch>
                      <a:fillRect/>
                    </a:stretch>
                  </pic:blipFill>
                  <pic:spPr>
                    <a:xfrm>
                      <a:off x="0" y="0"/>
                      <a:ext cx="5486400" cy="2938145"/>
                    </a:xfrm>
                    <a:prstGeom prst="rect">
                      <a:avLst/>
                    </a:prstGeom>
                  </pic:spPr>
                </pic:pic>
              </a:graphicData>
            </a:graphic>
          </wp:inline>
        </w:drawing>
      </w:r>
    </w:p>
    <w:p w14:paraId="32AAA609" w14:textId="424A5C4F" w:rsidR="00D97ADE" w:rsidRPr="00B21D71" w:rsidRDefault="00000000" w:rsidP="00B21D71">
      <w:sdt>
        <w:sdtPr>
          <w:id w:val="1564671954"/>
          <w:citation/>
        </w:sdtPr>
        <w:sdtContent>
          <w:r w:rsidR="00D97ADE">
            <w:fldChar w:fldCharType="begin"/>
          </w:r>
          <w:r w:rsidR="00D97ADE">
            <w:instrText xml:space="preserve"> CITATION Vic \l 1033 </w:instrText>
          </w:r>
          <w:r w:rsidR="00D97ADE">
            <w:fldChar w:fldCharType="separate"/>
          </w:r>
          <w:r w:rsidR="00D97ADE">
            <w:rPr>
              <w:noProof/>
            </w:rPr>
            <w:t>(Hladynets, n.d.)</w:t>
          </w:r>
          <w:r w:rsidR="00D97ADE">
            <w:fldChar w:fldCharType="end"/>
          </w:r>
        </w:sdtContent>
      </w:sdt>
    </w:p>
    <w:p w14:paraId="58ADC43E" w14:textId="173E06F1" w:rsidR="00347106" w:rsidRDefault="00347106" w:rsidP="00347106">
      <w:pPr>
        <w:pStyle w:val="Heading1"/>
        <w:ind w:left="360"/>
      </w:pPr>
    </w:p>
    <w:p w14:paraId="3FE4D639" w14:textId="3D38AC72" w:rsidR="00D47E47" w:rsidRDefault="00D47E47" w:rsidP="00D47E47">
      <w:r>
        <w:t>User 3</w:t>
      </w:r>
    </w:p>
    <w:p w14:paraId="20BAE782" w14:textId="18FB9931" w:rsidR="00D47E47" w:rsidRDefault="00D47E47" w:rsidP="00D47E47">
      <w:r w:rsidRPr="00D47E47">
        <w:rPr>
          <w:noProof/>
        </w:rPr>
        <w:lastRenderedPageBreak/>
        <w:drawing>
          <wp:inline distT="0" distB="0" distL="0" distR="0" wp14:anchorId="0730B616" wp14:editId="6CB88A0A">
            <wp:extent cx="5486400" cy="28359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2835910"/>
                    </a:xfrm>
                    <a:prstGeom prst="rect">
                      <a:avLst/>
                    </a:prstGeom>
                  </pic:spPr>
                </pic:pic>
              </a:graphicData>
            </a:graphic>
          </wp:inline>
        </w:drawing>
      </w:r>
    </w:p>
    <w:p w14:paraId="31AD6125" w14:textId="17AE9B67" w:rsidR="00D97ADE" w:rsidRPr="00D47E47" w:rsidRDefault="00000000" w:rsidP="00D47E47">
      <w:sdt>
        <w:sdtPr>
          <w:id w:val="1660962180"/>
          <w:citation/>
        </w:sdtPr>
        <w:sdtContent>
          <w:r w:rsidR="00D97ADE">
            <w:fldChar w:fldCharType="begin"/>
          </w:r>
          <w:r w:rsidR="00D97ADE">
            <w:instrText xml:space="preserve"> CITATION Gab17 \l 1033 </w:instrText>
          </w:r>
          <w:r w:rsidR="00D97ADE">
            <w:fldChar w:fldCharType="separate"/>
          </w:r>
          <w:r w:rsidR="00D97ADE">
            <w:rPr>
              <w:noProof/>
            </w:rPr>
            <w:t>(Silverio, 2017)</w:t>
          </w:r>
          <w:r w:rsidR="00D97ADE">
            <w:fldChar w:fldCharType="end"/>
          </w:r>
        </w:sdtContent>
      </w:sdt>
    </w:p>
    <w:p w14:paraId="21C68A20" w14:textId="77777777" w:rsidR="00347106" w:rsidRDefault="00347106"/>
    <w:p w14:paraId="4E6E3D9E" w14:textId="50326670" w:rsidR="000D1122" w:rsidRDefault="00D97ADE" w:rsidP="00F02B8B">
      <w:pPr>
        <w:pStyle w:val="Heading1"/>
        <w:ind w:left="360"/>
      </w:pPr>
      <w:r>
        <w:t>D.</w:t>
      </w:r>
      <w:r w:rsidR="000D1122">
        <w:t>2</w:t>
      </w:r>
      <w:r>
        <w:t xml:space="preserve"> Guerilla </w:t>
      </w:r>
      <w:r w:rsidR="00B0526E">
        <w:t xml:space="preserve">Testing </w:t>
      </w:r>
      <w:r w:rsidR="000D1122">
        <w:t>Summary</w:t>
      </w:r>
    </w:p>
    <w:p w14:paraId="05A29291" w14:textId="6C3820AD" w:rsidR="000D1122" w:rsidRDefault="000D1122" w:rsidP="000D1122">
      <w:r>
        <w:t>The feedback I received was all positive. They really liked the idea of having a working mobile website. They all really liked how it flowed.</w:t>
      </w:r>
    </w:p>
    <w:p w14:paraId="05D2EBC1" w14:textId="216AB6B6" w:rsidR="000D1122" w:rsidRDefault="000D1122" w:rsidP="000D1122">
      <w:r>
        <w:t>Xavier wanted the site’s hamburger menu to work or to have a function.  This will be actionable because I can make it happen. I will be able to add functionality to the hamburger menu and have it have some useful links. I will incorporate this into my design by adding links to the menu page. This way people on a phone will be able get the answers they need.</w:t>
      </w:r>
    </w:p>
    <w:p w14:paraId="387AE03C" w14:textId="77777777" w:rsidR="000D1122" w:rsidRDefault="000D1122" w:rsidP="000D1122"/>
    <w:p w14:paraId="5DE41063" w14:textId="71D27152" w:rsidR="000D1122" w:rsidRDefault="000D1122" w:rsidP="000D1122">
      <w:r>
        <w:t>Justin “Leo” wanted the site to have a promotion or coupon to keep the customers coming. This is actionable because I want the customer to continue visiting the site. This will enable the</w:t>
      </w:r>
      <w:r w:rsidR="00C052E8">
        <w:t xml:space="preserve"> tourists to find the daily deal or promotion. This information will also be useful for us so that we will know if there are any activities that the customer isn’t in </w:t>
      </w:r>
      <w:proofErr w:type="gramStart"/>
      <w:r w:rsidR="00C052E8">
        <w:t>to</w:t>
      </w:r>
      <w:proofErr w:type="gramEnd"/>
      <w:r w:rsidR="00C052E8">
        <w:t xml:space="preserve"> and we can plan accordingly. I will incorporate this onto the homepage right when they visit the home page as a pop up.</w:t>
      </w:r>
    </w:p>
    <w:p w14:paraId="614A64D7" w14:textId="77777777" w:rsidR="00C052E8" w:rsidRDefault="00C052E8" w:rsidP="000D1122"/>
    <w:p w14:paraId="18B42B2C" w14:textId="2D2B4744" w:rsidR="00C052E8" w:rsidRPr="000D1122" w:rsidRDefault="00C052E8" w:rsidP="000D1122">
      <w:r>
        <w:t xml:space="preserve">Leora wanted the site’s social media icons on the bottom and thought the FAQS were </w:t>
      </w:r>
      <w:r w:rsidR="00C23584">
        <w:t>hard</w:t>
      </w:r>
      <w:r>
        <w:t xml:space="preserve"> to find. The FAQS were only on the main page. Both the social media icons and the FAQS </w:t>
      </w:r>
      <w:r>
        <w:lastRenderedPageBreak/>
        <w:t xml:space="preserve">are actionable. I will be able to place the social media icons towards the bottom of the page. This will make it more pleasing to the eye. I will also incorporate the FAQS as a link from the hamburger menu, that way they are visible on more than one page. After the site gets launched, we will be able to add functionality to the social media icons and have them go to our pages on those platforms. </w:t>
      </w:r>
    </w:p>
    <w:p w14:paraId="0770EA3F" w14:textId="77777777" w:rsidR="000D1122" w:rsidRPr="000D1122" w:rsidRDefault="000D1122" w:rsidP="000D1122"/>
    <w:p w14:paraId="7F930F5B" w14:textId="1386C51D" w:rsidR="00D97ADE" w:rsidRDefault="00D97ADE"/>
    <w:p w14:paraId="78F7437A" w14:textId="77777777" w:rsidR="00F02B8B" w:rsidRDefault="00F02B8B"/>
    <w:p w14:paraId="10FCC4E4" w14:textId="2B9521CC" w:rsidR="00F02B8B" w:rsidRDefault="00F02B8B" w:rsidP="00F02B8B">
      <w:pPr>
        <w:pStyle w:val="Heading1"/>
        <w:ind w:left="360"/>
      </w:pPr>
      <w:r>
        <w:t xml:space="preserve">E. Interactive Prototype Link </w:t>
      </w:r>
    </w:p>
    <w:p w14:paraId="145AFAC9" w14:textId="77777777" w:rsidR="00F02B8B" w:rsidRDefault="00F02B8B" w:rsidP="00F02B8B"/>
    <w:p w14:paraId="7FDA9951" w14:textId="19D3D4F3" w:rsidR="00F02B8B" w:rsidRDefault="00F02B8B" w:rsidP="00F02B8B">
      <w:hyperlink r:id="rId23" w:history="1">
        <w:r w:rsidRPr="00A874CE">
          <w:rPr>
            <w:rStyle w:val="Hyperlink"/>
          </w:rPr>
          <w:t>https://www.figma.com/proto/IuPCxpBxeZIJYh2fWE0WPi/Taniti-Website-Project?page-id=235%3A374&amp;type=design&amp;node-id=235-375&amp;viewport=557%2C1088%2C0</w:t>
        </w:r>
        <w:r w:rsidRPr="00A874CE">
          <w:rPr>
            <w:rStyle w:val="Hyperlink"/>
          </w:rPr>
          <w:t>.</w:t>
        </w:r>
        <w:r w:rsidRPr="00A874CE">
          <w:rPr>
            <w:rStyle w:val="Hyperlink"/>
          </w:rPr>
          <w:t>9&amp;t=Wpg7mX4KnldpnMRD-1&amp;scaling=min-zoom&amp;starting-point-node-id=235%3A375&amp;mode=design</w:t>
        </w:r>
      </w:hyperlink>
    </w:p>
    <w:p w14:paraId="159F95A7" w14:textId="77777777" w:rsidR="00F02B8B" w:rsidRDefault="00F02B8B" w:rsidP="00F02B8B"/>
    <w:p w14:paraId="097057F1" w14:textId="77777777" w:rsidR="00F02B8B" w:rsidRDefault="00F02B8B" w:rsidP="00F02B8B"/>
    <w:p w14:paraId="7E924AF3" w14:textId="77777777" w:rsidR="00F02B8B" w:rsidRDefault="00F02B8B" w:rsidP="00F02B8B"/>
    <w:p w14:paraId="30B376D3" w14:textId="0166E9BA" w:rsidR="00F02B8B" w:rsidRDefault="00F02B8B" w:rsidP="00F02B8B">
      <w:pPr>
        <w:pStyle w:val="Heading1"/>
        <w:ind w:left="360"/>
      </w:pPr>
      <w:r>
        <w:t>F</w:t>
      </w:r>
      <w:r>
        <w:t xml:space="preserve">. </w:t>
      </w:r>
      <w:r>
        <w:t>5 Usability Tasks</w:t>
      </w:r>
    </w:p>
    <w:p w14:paraId="6B18C7BC" w14:textId="5A34FC78" w:rsidR="00F02B8B" w:rsidRDefault="00594A62" w:rsidP="00F02B8B">
      <w:r>
        <w:t>1. Find information about food.</w:t>
      </w:r>
    </w:p>
    <w:p w14:paraId="7E49F45B" w14:textId="638B7123" w:rsidR="00594A62" w:rsidRDefault="00594A62" w:rsidP="00F02B8B">
      <w:r>
        <w:t>2. Go to the FAQS page.</w:t>
      </w:r>
    </w:p>
    <w:p w14:paraId="41097AF5" w14:textId="6BB87A44" w:rsidR="00594A62" w:rsidRDefault="00594A62" w:rsidP="00F02B8B">
      <w:r>
        <w:t>3. Hit the “Send Email” button in the Contact Us section</w:t>
      </w:r>
    </w:p>
    <w:p w14:paraId="04AFE113" w14:textId="1A914E6A" w:rsidR="00594A62" w:rsidRDefault="00594A62" w:rsidP="00F02B8B">
      <w:r>
        <w:t>4. Check the functionality of the hamburger menu.</w:t>
      </w:r>
    </w:p>
    <w:p w14:paraId="07DA8EA9" w14:textId="2E80D380" w:rsidR="00594A62" w:rsidRDefault="00594A62" w:rsidP="00F02B8B">
      <w:r>
        <w:t>5. Go to the testimonials page.</w:t>
      </w:r>
    </w:p>
    <w:p w14:paraId="5439204D" w14:textId="77777777" w:rsidR="00A44BF2" w:rsidRDefault="00A44BF2" w:rsidP="00A44BF2">
      <w:pPr>
        <w:pStyle w:val="Bibliography"/>
        <w:ind w:left="720" w:hanging="720"/>
      </w:pPr>
    </w:p>
    <w:p w14:paraId="419858B0" w14:textId="77777777" w:rsidR="00A44BF2" w:rsidRDefault="00A44BF2" w:rsidP="00A44BF2">
      <w:pPr>
        <w:pStyle w:val="Bibliography"/>
        <w:ind w:left="720" w:hanging="720"/>
      </w:pPr>
    </w:p>
    <w:p w14:paraId="6D1389D9" w14:textId="77777777" w:rsidR="00A44BF2" w:rsidRDefault="00A44BF2" w:rsidP="00A44BF2">
      <w:pPr>
        <w:pStyle w:val="Bibliography"/>
        <w:ind w:left="720" w:hanging="720"/>
      </w:pPr>
    </w:p>
    <w:p w14:paraId="0446E7A5" w14:textId="77777777" w:rsidR="00A44BF2" w:rsidRDefault="00A44BF2" w:rsidP="00A44BF2">
      <w:pPr>
        <w:pStyle w:val="Bibliography"/>
        <w:ind w:left="720" w:hanging="720"/>
      </w:pPr>
    </w:p>
    <w:p w14:paraId="10B58E18" w14:textId="77777777" w:rsidR="00A44BF2" w:rsidRDefault="00A44BF2" w:rsidP="00A44BF2">
      <w:pPr>
        <w:pStyle w:val="Bibliography"/>
        <w:ind w:left="720" w:hanging="720"/>
      </w:pPr>
    </w:p>
    <w:p w14:paraId="519DB924" w14:textId="58F32C3D" w:rsidR="00A44BF2" w:rsidRDefault="00A44BF2" w:rsidP="00A44BF2">
      <w:pPr>
        <w:pStyle w:val="Heading1"/>
        <w:ind w:left="360"/>
      </w:pPr>
      <w:r>
        <w:t>G Sources Cited</w:t>
      </w:r>
    </w:p>
    <w:p w14:paraId="74E9D27F" w14:textId="77777777" w:rsidR="00A44BF2" w:rsidRDefault="00A44BF2" w:rsidP="00A44BF2">
      <w:pPr>
        <w:pStyle w:val="Bibliography"/>
        <w:ind w:left="720" w:hanging="720"/>
      </w:pPr>
    </w:p>
    <w:p w14:paraId="4D52CD7B" w14:textId="2018DD2D" w:rsidR="00A44BF2" w:rsidRDefault="00A44BF2" w:rsidP="00A44BF2">
      <w:pPr>
        <w:pStyle w:val="Bibliography"/>
        <w:ind w:left="720" w:hanging="720"/>
        <w:rPr>
          <w:noProof/>
          <w:sz w:val="24"/>
          <w:szCs w:val="24"/>
        </w:rPr>
      </w:pPr>
      <w:r>
        <w:fldChar w:fldCharType="begin"/>
      </w:r>
      <w:r>
        <w:instrText xml:space="preserve"> BIBLIOGRAPHY  \l 1033 </w:instrText>
      </w:r>
      <w:r>
        <w:fldChar w:fldCharType="separate"/>
      </w:r>
      <w:r>
        <w:rPr>
          <w:noProof/>
        </w:rPr>
        <w:t>(n.d.). Retrieved from unsplash.com</w:t>
      </w:r>
    </w:p>
    <w:p w14:paraId="7CA1C51E" w14:textId="77777777" w:rsidR="00A44BF2" w:rsidRDefault="00A44BF2" w:rsidP="00A44BF2">
      <w:pPr>
        <w:pStyle w:val="Bibliography"/>
        <w:ind w:left="720" w:hanging="720"/>
        <w:rPr>
          <w:noProof/>
        </w:rPr>
      </w:pPr>
      <w:r>
        <w:rPr>
          <w:noProof/>
        </w:rPr>
        <w:t>(n.d.). Retrieved from https://unsplash.com/</w:t>
      </w:r>
    </w:p>
    <w:p w14:paraId="6513FD24" w14:textId="77777777" w:rsidR="00A44BF2" w:rsidRDefault="00A44BF2" w:rsidP="00A44BF2">
      <w:pPr>
        <w:pStyle w:val="Bibliography"/>
        <w:ind w:left="720" w:hanging="720"/>
        <w:rPr>
          <w:noProof/>
        </w:rPr>
      </w:pPr>
      <w:r>
        <w:rPr>
          <w:i/>
          <w:iCs/>
          <w:noProof/>
        </w:rPr>
        <w:t>figma/icons</w:t>
      </w:r>
      <w:r>
        <w:rPr>
          <w:noProof/>
        </w:rPr>
        <w:t>. (n.d.). Retrieved from www.figma.com</w:t>
      </w:r>
    </w:p>
    <w:p w14:paraId="4AE347FC" w14:textId="77777777" w:rsidR="00A44BF2" w:rsidRDefault="00A44BF2" w:rsidP="00A44BF2">
      <w:pPr>
        <w:pStyle w:val="Bibliography"/>
        <w:ind w:left="720" w:hanging="720"/>
        <w:rPr>
          <w:noProof/>
        </w:rPr>
      </w:pPr>
      <w:r>
        <w:rPr>
          <w:noProof/>
        </w:rPr>
        <w:t>Gonzales, J. (2017, October 2). Retrieved from unsplash : https://unsplash.com/photos/iFgRcqHznqg</w:t>
      </w:r>
    </w:p>
    <w:p w14:paraId="0C4D7CB2" w14:textId="77777777" w:rsidR="00A44BF2" w:rsidRDefault="00A44BF2" w:rsidP="00A44BF2">
      <w:pPr>
        <w:pStyle w:val="Bibliography"/>
        <w:ind w:left="720" w:hanging="720"/>
        <w:rPr>
          <w:noProof/>
        </w:rPr>
      </w:pPr>
      <w:r>
        <w:rPr>
          <w:noProof/>
        </w:rPr>
        <w:t xml:space="preserve">Hladynets, V. (n.d.). </w:t>
      </w:r>
      <w:r>
        <w:rPr>
          <w:i/>
          <w:iCs/>
          <w:noProof/>
        </w:rPr>
        <w:t>https://unsplash.com/@vhladynets</w:t>
      </w:r>
      <w:r>
        <w:rPr>
          <w:noProof/>
        </w:rPr>
        <w:t>. Retrieved from unsplash.com: https://unsplash.com/photos/C8Ta0gwPbQg</w:t>
      </w:r>
    </w:p>
    <w:p w14:paraId="13B56C98" w14:textId="77777777" w:rsidR="00A44BF2" w:rsidRDefault="00A44BF2" w:rsidP="00A44BF2">
      <w:pPr>
        <w:pStyle w:val="Bibliography"/>
        <w:ind w:left="720" w:hanging="720"/>
        <w:rPr>
          <w:noProof/>
        </w:rPr>
      </w:pPr>
      <w:r>
        <w:rPr>
          <w:noProof/>
        </w:rPr>
        <w:t>Silverio, G. (2017, March 13). Retrieved from unspash: https://unsplash.com/photos/u3WmDyKGsrY</w:t>
      </w:r>
    </w:p>
    <w:p w14:paraId="3213B1FA" w14:textId="77777777" w:rsidR="00A44BF2" w:rsidRDefault="00A44BF2" w:rsidP="00A44BF2">
      <w:pPr>
        <w:pStyle w:val="Bibliography"/>
        <w:ind w:left="720" w:hanging="720"/>
        <w:rPr>
          <w:noProof/>
        </w:rPr>
      </w:pPr>
      <w:r>
        <w:rPr>
          <w:noProof/>
        </w:rPr>
        <w:t>Trapani, T. (n.d.). Retrieved from www.pexels.com: https://www.pexels.com/search/peaceful/</w:t>
      </w:r>
    </w:p>
    <w:p w14:paraId="3CB90170" w14:textId="389F847C" w:rsidR="00F02B8B" w:rsidRPr="00F02B8B" w:rsidRDefault="00A44BF2" w:rsidP="00A44BF2">
      <w:r>
        <w:fldChar w:fldCharType="end"/>
      </w:r>
    </w:p>
    <w:p w14:paraId="57D7D74A" w14:textId="77777777" w:rsidR="00F02B8B" w:rsidRPr="00F02B8B" w:rsidRDefault="00F02B8B" w:rsidP="00F02B8B"/>
    <w:p w14:paraId="1BF13EA3" w14:textId="77777777" w:rsidR="00F02B8B" w:rsidRDefault="00F02B8B"/>
    <w:sectPr w:rsidR="00F02B8B">
      <w:footerReference w:type="default" r:id="rId24"/>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09CE76" w14:textId="77777777" w:rsidR="00334486" w:rsidRDefault="00334486" w:rsidP="00C6554A">
      <w:pPr>
        <w:spacing w:before="0" w:after="0" w:line="240" w:lineRule="auto"/>
      </w:pPr>
      <w:r>
        <w:separator/>
      </w:r>
    </w:p>
  </w:endnote>
  <w:endnote w:type="continuationSeparator" w:id="0">
    <w:p w14:paraId="263BA557" w14:textId="77777777" w:rsidR="00334486" w:rsidRDefault="00334486"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87698E" w14:textId="77777777" w:rsidR="002163EE"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2EEC7C" w14:textId="77777777" w:rsidR="00334486" w:rsidRDefault="00334486" w:rsidP="00C6554A">
      <w:pPr>
        <w:spacing w:before="0" w:after="0" w:line="240" w:lineRule="auto"/>
      </w:pPr>
      <w:r>
        <w:separator/>
      </w:r>
    </w:p>
  </w:footnote>
  <w:footnote w:type="continuationSeparator" w:id="0">
    <w:p w14:paraId="73EDD297" w14:textId="77777777" w:rsidR="00334486" w:rsidRDefault="00334486"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261704D3"/>
    <w:multiLevelType w:val="hybridMultilevel"/>
    <w:tmpl w:val="42C8433C"/>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5182B08"/>
    <w:multiLevelType w:val="hybridMultilevel"/>
    <w:tmpl w:val="42C8433C"/>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FCF7270"/>
    <w:multiLevelType w:val="hybridMultilevel"/>
    <w:tmpl w:val="42C8433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DB076ED"/>
    <w:multiLevelType w:val="hybridMultilevel"/>
    <w:tmpl w:val="42C8433C"/>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199128029">
    <w:abstractNumId w:val="9"/>
  </w:num>
  <w:num w:numId="2" w16cid:durableId="1518471203">
    <w:abstractNumId w:val="8"/>
  </w:num>
  <w:num w:numId="3" w16cid:durableId="1942108199">
    <w:abstractNumId w:val="8"/>
  </w:num>
  <w:num w:numId="4" w16cid:durableId="2094933955">
    <w:abstractNumId w:val="9"/>
  </w:num>
  <w:num w:numId="5" w16cid:durableId="559246268">
    <w:abstractNumId w:val="14"/>
  </w:num>
  <w:num w:numId="6" w16cid:durableId="2012490073">
    <w:abstractNumId w:val="10"/>
  </w:num>
  <w:num w:numId="7" w16cid:durableId="1777865262">
    <w:abstractNumId w:val="11"/>
  </w:num>
  <w:num w:numId="8" w16cid:durableId="62875647">
    <w:abstractNumId w:val="7"/>
  </w:num>
  <w:num w:numId="9" w16cid:durableId="492530074">
    <w:abstractNumId w:val="6"/>
  </w:num>
  <w:num w:numId="10" w16cid:durableId="1533497597">
    <w:abstractNumId w:val="5"/>
  </w:num>
  <w:num w:numId="11" w16cid:durableId="925116456">
    <w:abstractNumId w:val="4"/>
  </w:num>
  <w:num w:numId="12" w16cid:durableId="481968723">
    <w:abstractNumId w:val="3"/>
  </w:num>
  <w:num w:numId="13" w16cid:durableId="1356729097">
    <w:abstractNumId w:val="2"/>
  </w:num>
  <w:num w:numId="14" w16cid:durableId="1576435606">
    <w:abstractNumId w:val="1"/>
  </w:num>
  <w:num w:numId="15" w16cid:durableId="1173030437">
    <w:abstractNumId w:val="0"/>
  </w:num>
  <w:num w:numId="16" w16cid:durableId="1813211470">
    <w:abstractNumId w:val="15"/>
  </w:num>
  <w:num w:numId="17" w16cid:durableId="580986989">
    <w:abstractNumId w:val="16"/>
  </w:num>
  <w:num w:numId="18" w16cid:durableId="29964448">
    <w:abstractNumId w:val="13"/>
  </w:num>
  <w:num w:numId="19" w16cid:durableId="102578923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297E"/>
    <w:rsid w:val="00092E54"/>
    <w:rsid w:val="000D1122"/>
    <w:rsid w:val="000E1802"/>
    <w:rsid w:val="00100A89"/>
    <w:rsid w:val="002554CD"/>
    <w:rsid w:val="00270A6B"/>
    <w:rsid w:val="00293B83"/>
    <w:rsid w:val="002B4294"/>
    <w:rsid w:val="00333D0D"/>
    <w:rsid w:val="00334486"/>
    <w:rsid w:val="00336722"/>
    <w:rsid w:val="00347106"/>
    <w:rsid w:val="0035643F"/>
    <w:rsid w:val="0042297E"/>
    <w:rsid w:val="004C049F"/>
    <w:rsid w:val="005000E2"/>
    <w:rsid w:val="005116D3"/>
    <w:rsid w:val="005632BD"/>
    <w:rsid w:val="00594A62"/>
    <w:rsid w:val="005C0E40"/>
    <w:rsid w:val="006A3CE7"/>
    <w:rsid w:val="00772CD2"/>
    <w:rsid w:val="007D6879"/>
    <w:rsid w:val="008259F4"/>
    <w:rsid w:val="00942704"/>
    <w:rsid w:val="00A44BF2"/>
    <w:rsid w:val="00A5052D"/>
    <w:rsid w:val="00AA76A5"/>
    <w:rsid w:val="00B0526E"/>
    <w:rsid w:val="00B21D71"/>
    <w:rsid w:val="00B74CD6"/>
    <w:rsid w:val="00BA1640"/>
    <w:rsid w:val="00C052E8"/>
    <w:rsid w:val="00C23584"/>
    <w:rsid w:val="00C6554A"/>
    <w:rsid w:val="00C81C69"/>
    <w:rsid w:val="00D47E47"/>
    <w:rsid w:val="00D97ADE"/>
    <w:rsid w:val="00E74B13"/>
    <w:rsid w:val="00E84F42"/>
    <w:rsid w:val="00E97C74"/>
    <w:rsid w:val="00EC6DEA"/>
    <w:rsid w:val="00ED7C44"/>
    <w:rsid w:val="00EF4C17"/>
    <w:rsid w:val="00EF687D"/>
    <w:rsid w:val="00F02B8B"/>
    <w:rsid w:val="00F30FD5"/>
    <w:rsid w:val="00F602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4854D1"/>
  <w15:chartTrackingRefBased/>
  <w15:docId w15:val="{B7A875B0-0B7E-4F78-B52A-905EF714EC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table" w:styleId="TableGrid">
    <w:name w:val="Table Grid"/>
    <w:basedOn w:val="TableNormal"/>
    <w:uiPriority w:val="39"/>
    <w:rsid w:val="00347106"/>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C6DEA"/>
    <w:rPr>
      <w:color w:val="605E5C"/>
      <w:shd w:val="clear" w:color="auto" w:fill="E1DFDD"/>
    </w:rPr>
  </w:style>
  <w:style w:type="paragraph" w:styleId="ListParagraph">
    <w:name w:val="List Paragraph"/>
    <w:basedOn w:val="Normal"/>
    <w:uiPriority w:val="34"/>
    <w:unhideWhenUsed/>
    <w:qFormat/>
    <w:rsid w:val="00F02B8B"/>
    <w:pPr>
      <w:ind w:left="720"/>
      <w:contextualSpacing/>
    </w:pPr>
  </w:style>
  <w:style w:type="paragraph" w:styleId="Bibliography">
    <w:name w:val="Bibliography"/>
    <w:basedOn w:val="Normal"/>
    <w:next w:val="Normal"/>
    <w:uiPriority w:val="37"/>
    <w:unhideWhenUsed/>
    <w:rsid w:val="00A44B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415320">
      <w:bodyDiv w:val="1"/>
      <w:marLeft w:val="0"/>
      <w:marRight w:val="0"/>
      <w:marTop w:val="0"/>
      <w:marBottom w:val="0"/>
      <w:divBdr>
        <w:top w:val="none" w:sz="0" w:space="0" w:color="auto"/>
        <w:left w:val="none" w:sz="0" w:space="0" w:color="auto"/>
        <w:bottom w:val="none" w:sz="0" w:space="0" w:color="auto"/>
        <w:right w:val="none" w:sz="0" w:space="0" w:color="auto"/>
      </w:divBdr>
    </w:div>
    <w:div w:id="92633027">
      <w:bodyDiv w:val="1"/>
      <w:marLeft w:val="0"/>
      <w:marRight w:val="0"/>
      <w:marTop w:val="0"/>
      <w:marBottom w:val="0"/>
      <w:divBdr>
        <w:top w:val="none" w:sz="0" w:space="0" w:color="auto"/>
        <w:left w:val="none" w:sz="0" w:space="0" w:color="auto"/>
        <w:bottom w:val="none" w:sz="0" w:space="0" w:color="auto"/>
        <w:right w:val="none" w:sz="0" w:space="0" w:color="auto"/>
      </w:divBdr>
    </w:div>
    <w:div w:id="567232770">
      <w:bodyDiv w:val="1"/>
      <w:marLeft w:val="0"/>
      <w:marRight w:val="0"/>
      <w:marTop w:val="0"/>
      <w:marBottom w:val="0"/>
      <w:divBdr>
        <w:top w:val="none" w:sz="0" w:space="0" w:color="auto"/>
        <w:left w:val="none" w:sz="0" w:space="0" w:color="auto"/>
        <w:bottom w:val="none" w:sz="0" w:space="0" w:color="auto"/>
        <w:right w:val="none" w:sz="0" w:space="0" w:color="auto"/>
      </w:divBdr>
    </w:div>
    <w:div w:id="605309472">
      <w:bodyDiv w:val="1"/>
      <w:marLeft w:val="0"/>
      <w:marRight w:val="0"/>
      <w:marTop w:val="0"/>
      <w:marBottom w:val="0"/>
      <w:divBdr>
        <w:top w:val="none" w:sz="0" w:space="0" w:color="auto"/>
        <w:left w:val="none" w:sz="0" w:space="0" w:color="auto"/>
        <w:bottom w:val="none" w:sz="0" w:space="0" w:color="auto"/>
        <w:right w:val="none" w:sz="0" w:space="0" w:color="auto"/>
      </w:divBdr>
    </w:div>
    <w:div w:id="768045074">
      <w:bodyDiv w:val="1"/>
      <w:marLeft w:val="0"/>
      <w:marRight w:val="0"/>
      <w:marTop w:val="0"/>
      <w:marBottom w:val="0"/>
      <w:divBdr>
        <w:top w:val="none" w:sz="0" w:space="0" w:color="auto"/>
        <w:left w:val="none" w:sz="0" w:space="0" w:color="auto"/>
        <w:bottom w:val="none" w:sz="0" w:space="0" w:color="auto"/>
        <w:right w:val="none" w:sz="0" w:space="0" w:color="auto"/>
      </w:divBdr>
    </w:div>
    <w:div w:id="803691285">
      <w:bodyDiv w:val="1"/>
      <w:marLeft w:val="0"/>
      <w:marRight w:val="0"/>
      <w:marTop w:val="0"/>
      <w:marBottom w:val="0"/>
      <w:divBdr>
        <w:top w:val="none" w:sz="0" w:space="0" w:color="auto"/>
        <w:left w:val="none" w:sz="0" w:space="0" w:color="auto"/>
        <w:bottom w:val="none" w:sz="0" w:space="0" w:color="auto"/>
        <w:right w:val="none" w:sz="0" w:space="0" w:color="auto"/>
      </w:divBdr>
    </w:div>
    <w:div w:id="975377529">
      <w:bodyDiv w:val="1"/>
      <w:marLeft w:val="0"/>
      <w:marRight w:val="0"/>
      <w:marTop w:val="0"/>
      <w:marBottom w:val="0"/>
      <w:divBdr>
        <w:top w:val="none" w:sz="0" w:space="0" w:color="auto"/>
        <w:left w:val="none" w:sz="0" w:space="0" w:color="auto"/>
        <w:bottom w:val="none" w:sz="0" w:space="0" w:color="auto"/>
        <w:right w:val="none" w:sz="0" w:space="0" w:color="auto"/>
      </w:divBdr>
    </w:div>
    <w:div w:id="1084649645">
      <w:bodyDiv w:val="1"/>
      <w:marLeft w:val="0"/>
      <w:marRight w:val="0"/>
      <w:marTop w:val="0"/>
      <w:marBottom w:val="0"/>
      <w:divBdr>
        <w:top w:val="none" w:sz="0" w:space="0" w:color="auto"/>
        <w:left w:val="none" w:sz="0" w:space="0" w:color="auto"/>
        <w:bottom w:val="none" w:sz="0" w:space="0" w:color="auto"/>
        <w:right w:val="none" w:sz="0" w:space="0" w:color="auto"/>
      </w:divBdr>
    </w:div>
    <w:div w:id="2130053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figma.com/proto/IuPCxpBxeZIJYh2fWE0WPi/Taniti-Website-Project?page-id=235%3A374&amp;type=design&amp;node-id=235-375&amp;viewport=557%2C1088%2C0.9&amp;t=Wpg7mX4KnldpnMRD-1&amp;scaling=min-zoom&amp;starting-point-node-id=235%3A375&amp;mode=design" TargetMode="External"/><Relationship Id="rId10" Type="http://schemas.openxmlformats.org/officeDocument/2006/relationships/image" Target="media/image3.png"/><Relationship Id="rId19" Type="http://schemas.openxmlformats.org/officeDocument/2006/relationships/hyperlink" Target="https://www.figma.com/proto/IuPCxpBxeZIJYh2fWE0WPi/Taniti-Website-Project?page-id=153%3A244&amp;type=design&amp;node-id=153-292&amp;viewport=2597%2C2227%2C0.71&amp;t=kb4b4M9GTe4MLVJm-1&amp;scaling=min-zoom&amp;starting-point-node-id=153%3A292&amp;mode=desig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icwa\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Tod</b:Tag>
    <b:SourceType>InternetSite</b:SourceType>
    <b:Guid>{AE03C010-00FA-4F7F-8499-C67A5DD8D05B}</b:Guid>
    <b:Author>
      <b:Author>
        <b:NameList>
          <b:Person>
            <b:Last>Trapani</b:Last>
            <b:First>Todd</b:First>
          </b:Person>
        </b:NameList>
      </b:Author>
    </b:Author>
    <b:InternetSiteTitle>www.pexels.com</b:InternetSiteTitle>
    <b:URL>https://www.pexels.com/search/peaceful/</b:URL>
    <b:RefOrder>1</b:RefOrder>
  </b:Source>
  <b:Source>
    <b:Tag>Joe17</b:Tag>
    <b:SourceType>InternetSite</b:SourceType>
    <b:Guid>{A064CD45-C793-41B7-898F-1D40AFAF00EC}</b:Guid>
    <b:Author>
      <b:Author>
        <b:NameList>
          <b:Person>
            <b:Last>Gonzales</b:Last>
            <b:First>Joesph</b:First>
          </b:Person>
        </b:NameList>
      </b:Author>
    </b:Author>
    <b:InternetSiteTitle>unsplash </b:InternetSiteTitle>
    <b:Year>2017</b:Year>
    <b:Month>October</b:Month>
    <b:Day>2</b:Day>
    <b:URL>https://unsplash.com/photos/iFgRcqHznqg</b:URL>
    <b:RefOrder>2</b:RefOrder>
  </b:Source>
  <b:Source>
    <b:Tag>fig</b:Tag>
    <b:SourceType>InternetSite</b:SourceType>
    <b:Guid>{D1E86232-2BEE-41F4-8154-D245EED3B610}</b:Guid>
    <b:Title>figma/icons</b:Title>
    <b:URL>www.figma.com</b:URL>
    <b:RefOrder>3</b:RefOrder>
  </b:Source>
  <b:Source>
    <b:Tag>Vic</b:Tag>
    <b:SourceType>InternetSite</b:SourceType>
    <b:Guid>{48B2970F-1F2A-4768-854F-C44ACE9FC9C2}</b:Guid>
    <b:Author>
      <b:Author>
        <b:NameList>
          <b:Person>
            <b:Last>Hladynets</b:Last>
            <b:First>Vicky</b:First>
          </b:Person>
        </b:NameList>
      </b:Author>
    </b:Author>
    <b:Title>https://unsplash.com/@vhladynets</b:Title>
    <b:InternetSiteTitle>unsplash.com</b:InternetSiteTitle>
    <b:URL>https://unsplash.com/photos/C8Ta0gwPbQg</b:URL>
    <b:RefOrder>4</b:RefOrder>
  </b:Source>
  <b:Source>
    <b:Tag>Gab17</b:Tag>
    <b:SourceType>InternetSite</b:SourceType>
    <b:Guid>{E37ED18C-7175-403E-A6B2-72198A40EACD}</b:Guid>
    <b:Author>
      <b:Author>
        <b:NameList>
          <b:Person>
            <b:Last>Silverio</b:Last>
            <b:First>Gabriel</b:First>
          </b:Person>
        </b:NameList>
      </b:Author>
    </b:Author>
    <b:InternetSiteTitle>unspash</b:InternetSiteTitle>
    <b:Year>2017</b:Year>
    <b:Month>March</b:Month>
    <b:Day>13</b:Day>
    <b:URL>https://unsplash.com/photos/u3WmDyKGsrY</b:URL>
    <b:RefOrder>5</b:RefOrder>
  </b:Source>
  <b:Source>
    <b:Tag>uns</b:Tag>
    <b:SourceType>InternetSite</b:SourceType>
    <b:Guid>{E731B996-8F84-4C70-9BD3-27069C42D551}</b:Guid>
    <b:URL>unsplash.com</b:URL>
    <b:RefOrder>6</b:RefOrder>
  </b:Source>
  <b:Source>
    <b:Tag>htt</b:Tag>
    <b:SourceType>InternetSite</b:SourceType>
    <b:Guid>{A69EC7BB-B9FA-4E38-86AA-0D81490B5A95}</b:Guid>
    <b:URL>https://unsplash.com/</b:URL>
    <b:RefOrder>7</b:RefOrder>
  </b:Source>
</b:Sources>
</file>

<file path=customXml/itemProps1.xml><?xml version="1.0" encoding="utf-8"?>
<ds:datastoreItem xmlns:ds="http://schemas.openxmlformats.org/officeDocument/2006/customXml" ds:itemID="{64D0A6F8-3298-4C07-A5EA-9D9A126F4C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photo.dotx</Template>
  <TotalTime>1339</TotalTime>
  <Pages>16</Pages>
  <Words>659</Words>
  <Characters>3761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Walters</dc:creator>
  <cp:keywords/>
  <dc:description/>
  <cp:lastModifiedBy>Nicholas Walters</cp:lastModifiedBy>
  <cp:revision>9</cp:revision>
  <dcterms:created xsi:type="dcterms:W3CDTF">2023-07-30T23:50:00Z</dcterms:created>
  <dcterms:modified xsi:type="dcterms:W3CDTF">2023-08-08T05:05:00Z</dcterms:modified>
</cp:coreProperties>
</file>